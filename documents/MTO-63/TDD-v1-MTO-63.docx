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file_path::C:/projects/kotlin/MCPOrchestration/documents/MTO-63/TDD.md</w:t>
      </w:r>
    </w:p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2026-05-17T03:56:40Z</dcterms:created>
  <dcterms:modified xsi:type="dcterms:W3CDTF">2026-05-17T03:56:40Z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